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F7D9" w14:textId="2656E43E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69A30A97" wp14:editId="3E69180F">
                <wp:simplePos x="0" y="0"/>
                <wp:positionH relativeFrom="page">
                  <wp:posOffset>-36195</wp:posOffset>
                </wp:positionH>
                <wp:positionV relativeFrom="paragraph">
                  <wp:posOffset>-400050</wp:posOffset>
                </wp:positionV>
                <wp:extent cx="2903855" cy="11959590"/>
                <wp:effectExtent l="0" t="0" r="0" b="381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3855" cy="1195959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FE71F" id="Rectangle 1" o:spid="_x0000_s1026" alt="&quot;&quot;" style="position:absolute;margin-left:-2.85pt;margin-top:-31.5pt;width:228.65pt;height:941.7pt;z-index:-2516572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" fillcolor="#e8a9e6 [2889]" stroked="f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7"/>
        <w:gridCol w:w="2681"/>
        <w:gridCol w:w="3690"/>
      </w:tblGrid>
      <w:tr w:rsidR="00CF2BE7" w:rsidRPr="00020BEB" w14:paraId="3B9EF554" w14:textId="77777777" w:rsidTr="00B06922">
        <w:trPr>
          <w:trHeight w:val="3960"/>
        </w:trPr>
        <w:tc>
          <w:tcPr>
            <w:tcW w:w="3692" w:type="dxa"/>
            <w:vMerge w:val="restart"/>
          </w:tcPr>
          <w:p w14:paraId="635D0058" w14:textId="77777777" w:rsidR="00CF2BE7" w:rsidRDefault="00000000" w:rsidP="00B31DA4">
            <w:pPr>
              <w:pStyle w:val="Heading1"/>
            </w:pPr>
            <w:sdt>
              <w:sdtPr>
                <w:id w:val="1159350625"/>
                <w:placeholder>
                  <w:docPart w:val="3CB3B24B902C4A09A944716A5CDD159F"/>
                </w:placeholder>
                <w:temporary/>
                <w:showingPlcHdr/>
                <w15:appearance w15:val="hidden"/>
              </w:sdtPr>
              <w:sdtContent>
                <w:r w:rsidR="003F1D3E" w:rsidRPr="005B0AD4">
                  <w:t>Objective</w:t>
                </w:r>
              </w:sdtContent>
            </w:sdt>
          </w:p>
          <w:p w14:paraId="01E318DF" w14:textId="77777777" w:rsidR="00CF2BE7" w:rsidRDefault="00CF2BE7" w:rsidP="003F1D3E"/>
          <w:p w14:paraId="003DE1E1" w14:textId="368DCD64" w:rsidR="003F1D3E" w:rsidRPr="003F1D3E" w:rsidRDefault="000D6E1C" w:rsidP="000D6E1C">
            <w:pPr>
              <w:rPr>
                <w:color w:val="auto"/>
                <w:szCs w:val="20"/>
              </w:rPr>
            </w:pPr>
            <w:r>
              <w:t xml:space="preserve">To achieve both company and team goals through hard work, effective time management skills and organizational skills. I am motivated to learn, grow and excel in any industry I find myself in. </w:t>
            </w:r>
            <w:r w:rsidRPr="000D6E1C">
              <w:t>To obtain a challenging position where my creativity, problem-solving skills, and experience in Information Communication Technology can be utilized to enhance user experiences and drive business objectives.</w:t>
            </w:r>
          </w:p>
          <w:p w14:paraId="610F376D" w14:textId="77777777" w:rsidR="00CF2BE7" w:rsidRPr="00EF0E02" w:rsidRDefault="00CF2BE7" w:rsidP="000968D6"/>
        </w:tc>
        <w:tc>
          <w:tcPr>
            <w:tcW w:w="737" w:type="dxa"/>
            <w:vMerge w:val="restart"/>
          </w:tcPr>
          <w:p w14:paraId="1FCE3466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44BCF489" w14:textId="2030D2B8" w:rsidR="00CF2BE7" w:rsidRPr="00771A46" w:rsidRDefault="007612EE" w:rsidP="00D0416C">
            <w:pPr>
              <w:pStyle w:val="Title"/>
              <w:jc w:val="center"/>
              <w:rPr>
                <w:szCs w:val="96"/>
                <w:lang w:val="de-DE"/>
              </w:rPr>
            </w:pPr>
            <w:r>
              <w:t>Ashley Van Rooyen</w:t>
            </w:r>
          </w:p>
          <w:p w14:paraId="1FFE108D" w14:textId="2B0F6633" w:rsidR="00CF2BE7" w:rsidRPr="00020BEB" w:rsidRDefault="00D0416C" w:rsidP="00B86C53">
            <w:pPr>
              <w:pStyle w:val="Subtitle"/>
              <w:rPr>
                <w:sz w:val="24"/>
                <w:lang w:val="it-IT"/>
              </w:rPr>
            </w:pPr>
            <w:r>
              <w:rPr>
                <w:sz w:val="24"/>
              </w:rPr>
              <w:t>ICT STudent</w:t>
            </w:r>
          </w:p>
          <w:p w14:paraId="70CDB076" w14:textId="77777777" w:rsidR="00CF2BE7" w:rsidRPr="00771A46" w:rsidRDefault="00CF2BE7" w:rsidP="00B86C53">
            <w:pPr>
              <w:rPr>
                <w:lang w:val="de-DE"/>
              </w:rPr>
            </w:pPr>
          </w:p>
          <w:p w14:paraId="1DF78466" w14:textId="10070506" w:rsidR="00CF2BE7" w:rsidRPr="00EF0E02" w:rsidRDefault="00FE4C94" w:rsidP="00850571">
            <w:r w:rsidRPr="00FE4C94">
              <w:t>I am passionate about leveraging technology to develop digital solutions that align with company requirements. I consistently strive to utilize my skills in network communication, programming, leadership, and advanced computing to achieve impactful results and drive organizational success.</w:t>
            </w:r>
          </w:p>
        </w:tc>
      </w:tr>
      <w:tr w:rsidR="00CF2BE7" w:rsidRPr="00020BEB" w14:paraId="7D133D57" w14:textId="77777777" w:rsidTr="00CF2BE7">
        <w:trPr>
          <w:trHeight w:val="90"/>
        </w:trPr>
        <w:tc>
          <w:tcPr>
            <w:tcW w:w="3692" w:type="dxa"/>
            <w:vMerge/>
          </w:tcPr>
          <w:p w14:paraId="5C365ACD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2C4648A9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bottom w:val="single" w:sz="4" w:space="0" w:color="000000" w:themeColor="text1"/>
            </w:tcBorders>
          </w:tcPr>
          <w:p w14:paraId="1F5E3B3C" w14:textId="77777777" w:rsidR="00CF2BE7" w:rsidRPr="00AD590F" w:rsidRDefault="00CF2BE7" w:rsidP="00F46F61"/>
        </w:tc>
      </w:tr>
      <w:tr w:rsidR="00CF2BE7" w:rsidRPr="00020BEB" w14:paraId="76E6B122" w14:textId="77777777" w:rsidTr="00771A46">
        <w:trPr>
          <w:trHeight w:val="432"/>
        </w:trPr>
        <w:tc>
          <w:tcPr>
            <w:tcW w:w="3692" w:type="dxa"/>
            <w:vMerge w:val="restart"/>
          </w:tcPr>
          <w:p w14:paraId="1A24DB62" w14:textId="77777777" w:rsidR="00CF2BE7" w:rsidRPr="00771A46" w:rsidRDefault="00000000" w:rsidP="00771A46">
            <w:pPr>
              <w:pStyle w:val="Heading1"/>
            </w:pPr>
            <w:sdt>
              <w:sdtPr>
                <w:id w:val="-1704474398"/>
                <w:placeholder>
                  <w:docPart w:val="FECF2221387044AA99EF4570CFB63B8D"/>
                </w:placeholder>
                <w:showingPlcHdr/>
                <w15:appearance w15:val="hidden"/>
              </w:sdtPr>
              <w:sdtContent>
                <w:r w:rsidR="003F1D3E" w:rsidRPr="00771A46">
                  <w:t>CONTACT</w:t>
                </w:r>
              </w:sdtContent>
            </w:sdt>
          </w:p>
          <w:p w14:paraId="130110CD" w14:textId="77777777" w:rsidR="00CF2BE7" w:rsidRPr="00020BEB" w:rsidRDefault="00CF2BE7" w:rsidP="00CF2BE7">
            <w:pPr>
              <w:rPr>
                <w:color w:val="auto"/>
                <w:szCs w:val="20"/>
              </w:rPr>
            </w:pPr>
          </w:p>
          <w:p w14:paraId="2AEE45EA" w14:textId="4BF14541" w:rsidR="00CF2BE7" w:rsidRPr="003F1D3E" w:rsidRDefault="007612EE" w:rsidP="00771A46">
            <w:pPr>
              <w:pStyle w:val="ListBullet"/>
              <w:rPr>
                <w:b/>
                <w:caps/>
                <w:noProof/>
                <w:lang w:val="it-IT"/>
              </w:rPr>
            </w:pPr>
            <w:r>
              <w:rPr>
                <w:noProof/>
                <w:lang w:val="it-IT"/>
              </w:rPr>
              <w:t>ashleyvrfx@gmail.com</w:t>
            </w:r>
          </w:p>
          <w:p w14:paraId="11FCF9C1" w14:textId="4E77F84C" w:rsidR="003F1D3E" w:rsidRPr="003F1D3E" w:rsidRDefault="007612EE" w:rsidP="00771A46">
            <w:pPr>
              <w:pStyle w:val="ListBullet"/>
            </w:pPr>
            <w:r>
              <w:rPr>
                <w:noProof/>
                <w:lang w:val="it-IT"/>
              </w:rPr>
              <w:t>202103070@spu.ac.za</w:t>
            </w:r>
          </w:p>
          <w:p w14:paraId="31060920" w14:textId="544D7BB5" w:rsidR="003F1D3E" w:rsidRPr="003F1D3E" w:rsidRDefault="007612EE" w:rsidP="00771A46">
            <w:pPr>
              <w:pStyle w:val="ListBullet"/>
              <w:rPr>
                <w:b/>
                <w:caps/>
                <w:noProof/>
                <w:lang w:val="it-IT"/>
              </w:rPr>
            </w:pPr>
            <w:r>
              <w:rPr>
                <w:noProof/>
                <w:lang w:val="it-IT"/>
              </w:rPr>
              <w:t>0781109009</w:t>
            </w:r>
          </w:p>
          <w:p w14:paraId="4F98EA50" w14:textId="1CEA34EF" w:rsidR="00CF2BE7" w:rsidRPr="003F1D3E" w:rsidRDefault="007612EE" w:rsidP="00771A46">
            <w:pPr>
              <w:pStyle w:val="ListBullet"/>
              <w:rPr>
                <w:b/>
                <w:caps/>
                <w:noProof/>
                <w:lang w:val="it-IT"/>
              </w:rPr>
            </w:pPr>
            <w:r>
              <w:rPr>
                <w:noProof/>
                <w:lang w:val="it-IT"/>
              </w:rPr>
              <w:t>Kimberley, South Africa</w:t>
            </w:r>
          </w:p>
          <w:p w14:paraId="5D31E35C" w14:textId="77777777" w:rsidR="00CF2BE7" w:rsidRPr="00C822BF" w:rsidRDefault="00000000" w:rsidP="00CF2BE7">
            <w:pPr>
              <w:pStyle w:val="Heading1"/>
            </w:pPr>
            <w:sdt>
              <w:sdtPr>
                <w:id w:val="-1334530411"/>
                <w:placeholder>
                  <w:docPart w:val="AB1EC3166927442FA79BF6C0ECF22270"/>
                </w:placeholder>
                <w:temporary/>
                <w:showingPlcHdr/>
                <w15:appearance w15:val="hidden"/>
              </w:sdtPr>
              <w:sdtContent>
                <w:r w:rsidR="003F1D3E" w:rsidRPr="00C822BF">
                  <w:t>EDUCATION</w:t>
                </w:r>
              </w:sdtContent>
            </w:sdt>
          </w:p>
          <w:p w14:paraId="5DEC1D8E" w14:textId="77777777" w:rsidR="00CF2BE7" w:rsidRPr="009B4B3C" w:rsidRDefault="00CF2BE7" w:rsidP="00CF2BE7">
            <w:pPr>
              <w:rPr>
                <w:b/>
                <w:bCs/>
                <w:color w:val="auto"/>
                <w:spacing w:val="20"/>
                <w:sz w:val="18"/>
                <w:szCs w:val="18"/>
              </w:rPr>
            </w:pPr>
          </w:p>
          <w:p w14:paraId="4636C852" w14:textId="1E2F996B" w:rsidR="00CF2BE7" w:rsidRPr="00771A46" w:rsidRDefault="007612EE" w:rsidP="00771A46">
            <w:pPr>
              <w:pStyle w:val="Heading2"/>
              <w:rPr>
                <w:rStyle w:val="NotBold"/>
              </w:rPr>
            </w:pPr>
            <w:r>
              <w:rPr>
                <w:rStyle w:val="NotBold"/>
              </w:rPr>
              <w:t>Sol Plaatjie University</w:t>
            </w:r>
          </w:p>
          <w:p w14:paraId="3EAFD5AB" w14:textId="0F2C6BF5" w:rsidR="00CF2BE7" w:rsidRPr="009B4B3C" w:rsidRDefault="007612EE" w:rsidP="00CF2BE7">
            <w:pPr>
              <w:rPr>
                <w:spacing w:val="20"/>
              </w:rPr>
            </w:pPr>
            <w:r>
              <w:rPr>
                <w:lang w:val="it-IT"/>
              </w:rPr>
              <w:t>Diploma In ICT</w:t>
            </w:r>
          </w:p>
          <w:p w14:paraId="7AA4DFD4" w14:textId="3E968A80" w:rsidR="00CF2BE7" w:rsidRDefault="007612EE" w:rsidP="00CF2BE7">
            <w:pPr>
              <w:rPr>
                <w:lang w:val="it-IT"/>
              </w:rPr>
            </w:pPr>
            <w:r>
              <w:rPr>
                <w:lang w:val="it-IT"/>
              </w:rPr>
              <w:t>Current</w:t>
            </w:r>
          </w:p>
          <w:p w14:paraId="74A2418B" w14:textId="77777777" w:rsidR="007612EE" w:rsidRDefault="007612EE" w:rsidP="00CF2BE7">
            <w:pPr>
              <w:rPr>
                <w:lang w:val="it-IT"/>
              </w:rPr>
            </w:pPr>
          </w:p>
          <w:p w14:paraId="3B3015B8" w14:textId="3037EB9B" w:rsidR="007612EE" w:rsidRDefault="007612EE" w:rsidP="00CF2BE7">
            <w:pPr>
              <w:rPr>
                <w:lang w:val="it-IT"/>
              </w:rPr>
            </w:pPr>
            <w:r>
              <w:rPr>
                <w:lang w:val="it-IT"/>
              </w:rPr>
              <w:t>NQ5 Level 5 IT Learnership</w:t>
            </w:r>
          </w:p>
          <w:p w14:paraId="4AD732A0" w14:textId="41EA5048" w:rsidR="007612EE" w:rsidRDefault="007612EE" w:rsidP="00CF2BE7">
            <w:pPr>
              <w:rPr>
                <w:lang w:val="it-IT"/>
              </w:rPr>
            </w:pPr>
            <w:r>
              <w:rPr>
                <w:lang w:val="it-IT"/>
              </w:rPr>
              <w:t>2024</w:t>
            </w:r>
          </w:p>
          <w:p w14:paraId="631B0E46" w14:textId="77777777" w:rsidR="007612EE" w:rsidRDefault="007612EE" w:rsidP="00CF2BE7">
            <w:pPr>
              <w:rPr>
                <w:lang w:val="it-IT"/>
              </w:rPr>
            </w:pPr>
          </w:p>
          <w:p w14:paraId="25CD7934" w14:textId="0B9F9609" w:rsidR="007612EE" w:rsidRDefault="007612EE" w:rsidP="00CF2BE7">
            <w:pPr>
              <w:rPr>
                <w:lang w:val="it-IT"/>
              </w:rPr>
            </w:pPr>
            <w:r>
              <w:rPr>
                <w:lang w:val="it-IT"/>
              </w:rPr>
              <w:t>Northern Cape High-School</w:t>
            </w:r>
          </w:p>
          <w:p w14:paraId="22A0AD3A" w14:textId="77777777" w:rsidR="00D0416C" w:rsidRDefault="007612EE" w:rsidP="00CF2BE7">
            <w:pPr>
              <w:rPr>
                <w:lang w:val="it-IT"/>
              </w:rPr>
            </w:pPr>
            <w:r>
              <w:rPr>
                <w:lang w:val="it-IT"/>
              </w:rPr>
              <w:t>National Senior Certicate</w:t>
            </w:r>
          </w:p>
          <w:p w14:paraId="63699849" w14:textId="3CD06ADE" w:rsidR="007612EE" w:rsidRDefault="00D0416C" w:rsidP="00CF2BE7">
            <w:pPr>
              <w:rPr>
                <w:lang w:val="it-IT"/>
              </w:rPr>
            </w:pPr>
            <w:r>
              <w:rPr>
                <w:lang w:val="it-IT"/>
              </w:rPr>
              <w:t>(Bachelors Pass)</w:t>
            </w:r>
          </w:p>
          <w:p w14:paraId="107D09BC" w14:textId="77777777" w:rsidR="007612EE" w:rsidRDefault="007612EE" w:rsidP="00CF2BE7">
            <w:pPr>
              <w:pStyle w:val="Heading1"/>
            </w:pPr>
          </w:p>
          <w:p w14:paraId="3FDA34ED" w14:textId="3305DB54" w:rsidR="00CF2BE7" w:rsidRPr="00771A46" w:rsidRDefault="00000000" w:rsidP="007612EE">
            <w:pPr>
              <w:pStyle w:val="Heading1"/>
            </w:pPr>
            <w:sdt>
              <w:sdtPr>
                <w:id w:val="1687565607"/>
                <w:placeholder>
                  <w:docPart w:val="058877AA99C54C90A8E25F4BD2735584"/>
                </w:placeholder>
                <w:temporary/>
                <w:showingPlcHdr/>
                <w15:appearance w15:val="hidden"/>
              </w:sdtPr>
              <w:sdtContent>
                <w:r w:rsidR="003F1D3E" w:rsidRPr="00C822BF">
                  <w:t>SKILLS</w:t>
                </w:r>
              </w:sdtContent>
            </w:sdt>
          </w:p>
          <w:p w14:paraId="312D5066" w14:textId="037A30E5" w:rsidR="003F1D3E" w:rsidRPr="00771A46" w:rsidRDefault="007612EE" w:rsidP="00771A46">
            <w:pPr>
              <w:pStyle w:val="ListBullet"/>
            </w:pPr>
            <w:r>
              <w:t>Networking</w:t>
            </w:r>
          </w:p>
          <w:p w14:paraId="255ADA8F" w14:textId="2794EE37" w:rsidR="00FE4C94" w:rsidRDefault="007612EE" w:rsidP="00FE4C94">
            <w:pPr>
              <w:pStyle w:val="ListBullet"/>
            </w:pPr>
            <w:r>
              <w:t>Programming Skills</w:t>
            </w:r>
          </w:p>
          <w:p w14:paraId="2AE6E00B" w14:textId="34C86254" w:rsidR="007612EE" w:rsidRDefault="007612EE" w:rsidP="007612EE">
            <w:pPr>
              <w:pStyle w:val="ListBullet"/>
            </w:pPr>
            <w:r>
              <w:t>Technical Support</w:t>
            </w:r>
          </w:p>
          <w:p w14:paraId="3717B438" w14:textId="69427B9F" w:rsidR="007612EE" w:rsidRDefault="007612EE" w:rsidP="007612EE">
            <w:pPr>
              <w:pStyle w:val="ListBullet"/>
            </w:pPr>
            <w:r>
              <w:t>Project Management</w:t>
            </w:r>
          </w:p>
          <w:p w14:paraId="4BCB50CD" w14:textId="40E68F48" w:rsidR="00D0416C" w:rsidRDefault="007612EE" w:rsidP="00D0416C">
            <w:pPr>
              <w:pStyle w:val="ListBullet"/>
            </w:pPr>
            <w:r>
              <w:t>Microsoft Word, Excel, Access</w:t>
            </w:r>
          </w:p>
          <w:p w14:paraId="514CD50D" w14:textId="283EC5F8" w:rsidR="00D0416C" w:rsidRPr="00771A46" w:rsidRDefault="00946384" w:rsidP="00D0416C">
            <w:pPr>
              <w:pStyle w:val="ListBullet"/>
            </w:pPr>
            <w:r>
              <w:t>Ethical Hacking</w:t>
            </w:r>
          </w:p>
          <w:p w14:paraId="3E5EDFDB" w14:textId="77777777" w:rsidR="00FE4C94" w:rsidRDefault="00FE4C94" w:rsidP="00D4461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</w:p>
          <w:p w14:paraId="700E22C8" w14:textId="744962C4" w:rsidR="00CF2BE7" w:rsidRDefault="00D44615" w:rsidP="00D44615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D44615">
              <w:rPr>
                <w:b/>
                <w:bCs/>
              </w:rPr>
              <w:t>Licenses and Certifications:</w:t>
            </w:r>
          </w:p>
          <w:p w14:paraId="0B78853A" w14:textId="77777777" w:rsidR="00D44615" w:rsidRPr="00946384" w:rsidRDefault="00D44615" w:rsidP="00D44615">
            <w:pPr>
              <w:pStyle w:val="ListBullet"/>
              <w:numPr>
                <w:ilvl w:val="0"/>
                <w:numId w:val="11"/>
              </w:numPr>
              <w:rPr>
                <w:b/>
                <w:bCs/>
              </w:rPr>
            </w:pPr>
            <w:r w:rsidRPr="00946384">
              <w:rPr>
                <w:b/>
                <w:bCs/>
              </w:rPr>
              <w:t xml:space="preserve">Code 8 </w:t>
            </w:r>
            <w:r w:rsidR="00D0416C" w:rsidRPr="00946384">
              <w:rPr>
                <w:b/>
                <w:bCs/>
              </w:rPr>
              <w:t>driver’s</w:t>
            </w:r>
            <w:r w:rsidRPr="00946384">
              <w:rPr>
                <w:b/>
                <w:bCs/>
              </w:rPr>
              <w:t xml:space="preserve"> license</w:t>
            </w:r>
          </w:p>
          <w:p w14:paraId="6BFB80A9" w14:textId="77777777" w:rsidR="00946384" w:rsidRPr="00946384" w:rsidRDefault="00946384" w:rsidP="00D44615">
            <w:pPr>
              <w:pStyle w:val="ListBullet"/>
              <w:numPr>
                <w:ilvl w:val="0"/>
                <w:numId w:val="11"/>
              </w:numPr>
              <w:rPr>
                <w:b/>
                <w:bCs/>
              </w:rPr>
            </w:pPr>
            <w:r>
              <w:t>IT Support NQF 5</w:t>
            </w:r>
          </w:p>
          <w:p w14:paraId="09A86397" w14:textId="77777777" w:rsidR="00946384" w:rsidRDefault="00946384" w:rsidP="00946384">
            <w:pPr>
              <w:pStyle w:val="ListBullet"/>
              <w:numPr>
                <w:ilvl w:val="0"/>
                <w:numId w:val="11"/>
              </w:numPr>
            </w:pPr>
            <w:r w:rsidRPr="00946384">
              <w:lastRenderedPageBreak/>
              <w:t>Oracle Cloud Infrastructure 2025 Certified Generative AI Professional</w:t>
            </w:r>
          </w:p>
          <w:p w14:paraId="4AE2C39B" w14:textId="244D0EC8" w:rsidR="00946384" w:rsidRDefault="00946384" w:rsidP="00946384">
            <w:pPr>
              <w:pStyle w:val="ListBullet"/>
              <w:numPr>
                <w:ilvl w:val="0"/>
                <w:numId w:val="11"/>
              </w:numPr>
            </w:pPr>
            <w:r w:rsidRPr="00946384">
              <w:t>Huawei HCIA-Datacom V1.0</w:t>
            </w:r>
          </w:p>
          <w:p w14:paraId="52189EC2" w14:textId="46672E56" w:rsidR="00781304" w:rsidRPr="00946384" w:rsidRDefault="00781304" w:rsidP="00181ED3">
            <w:pPr>
              <w:pStyle w:val="ListBullet"/>
              <w:numPr>
                <w:ilvl w:val="0"/>
                <w:numId w:val="11"/>
              </w:numPr>
            </w:pPr>
            <w:hyperlink r:id="rId11" w:history="1"/>
            <w:r w:rsidR="00181ED3" w:rsidRPr="00181ED3">
              <w:t>www.linkedin.com/in/ashleyvanrooyen/</w:t>
            </w:r>
          </w:p>
          <w:p w14:paraId="61315735" w14:textId="0301908C" w:rsidR="00946384" w:rsidRPr="00946384" w:rsidRDefault="00946384" w:rsidP="00946384">
            <w:pPr>
              <w:pStyle w:val="ListBullet"/>
              <w:numPr>
                <w:ilvl w:val="0"/>
                <w:numId w:val="0"/>
              </w:numPr>
              <w:ind w:left="720"/>
            </w:pPr>
          </w:p>
        </w:tc>
        <w:tc>
          <w:tcPr>
            <w:tcW w:w="737" w:type="dxa"/>
            <w:vMerge/>
          </w:tcPr>
          <w:p w14:paraId="3CEB7C6C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top w:val="single" w:sz="4" w:space="0" w:color="000000" w:themeColor="text1"/>
            </w:tcBorders>
          </w:tcPr>
          <w:p w14:paraId="311111DA" w14:textId="77777777" w:rsidR="00CF2BE7" w:rsidRPr="00CA07A7" w:rsidRDefault="00CF2BE7" w:rsidP="00F46F61"/>
        </w:tc>
      </w:tr>
      <w:tr w:rsidR="00CF2BE7" w:rsidRPr="00020BEB" w14:paraId="29480ED2" w14:textId="77777777" w:rsidTr="003F1D3E">
        <w:trPr>
          <w:trHeight w:val="3195"/>
        </w:trPr>
        <w:tc>
          <w:tcPr>
            <w:tcW w:w="3692" w:type="dxa"/>
            <w:vMerge/>
          </w:tcPr>
          <w:p w14:paraId="0B26567F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58D10467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65A2BB15" w14:textId="77777777" w:rsidR="00CF2BE7" w:rsidRPr="00020BEB" w:rsidRDefault="00000000" w:rsidP="00CF2BE7">
            <w:pPr>
              <w:pStyle w:val="Heading1"/>
            </w:pPr>
            <w:sdt>
              <w:sdtPr>
                <w:id w:val="1696962928"/>
                <w:placeholder>
                  <w:docPart w:val="C9C9CC9D2C984E3384099D864796F3FB"/>
                </w:placeholder>
                <w:temporary/>
                <w:showingPlcHdr/>
                <w15:appearance w15:val="hidden"/>
              </w:sdtPr>
              <w:sdtContent>
                <w:r w:rsidR="00CF2BE7" w:rsidRPr="00CF2BE7">
                  <w:t>Experience</w:t>
                </w:r>
              </w:sdtContent>
            </w:sdt>
          </w:p>
          <w:p w14:paraId="2EF00266" w14:textId="77777777" w:rsidR="00CF2BE7" w:rsidRDefault="00CF2BE7" w:rsidP="00CF2BE7"/>
          <w:p w14:paraId="4B937E80" w14:textId="7468E2CB" w:rsidR="000D6E1C" w:rsidRPr="00946384" w:rsidRDefault="000D6E1C" w:rsidP="000D6E1C">
            <w:pPr>
              <w:pStyle w:val="Heading3"/>
              <w:rPr>
                <w:b/>
                <w:bCs/>
                <w:iCs/>
              </w:rPr>
            </w:pPr>
            <w:r w:rsidRPr="00946384">
              <w:rPr>
                <w:b/>
                <w:bCs/>
                <w:iCs/>
              </w:rPr>
              <w:t xml:space="preserve">STATSSA (Statistics South Africa) Supervisor </w:t>
            </w:r>
          </w:p>
          <w:p w14:paraId="5B74B668" w14:textId="36A26EF4" w:rsidR="000D6E1C" w:rsidRPr="000D6E1C" w:rsidRDefault="000D6E1C" w:rsidP="000D6E1C">
            <w:r>
              <w:t>(01/01/202</w:t>
            </w:r>
            <w:r w:rsidR="00F70A57">
              <w:t>2</w:t>
            </w:r>
            <w:r>
              <w:t>-01/06/202</w:t>
            </w:r>
            <w:r w:rsidR="00F70A57">
              <w:t>2</w:t>
            </w:r>
            <w:r>
              <w:t>)</w:t>
            </w:r>
          </w:p>
          <w:p w14:paraId="4F65C199" w14:textId="77777777" w:rsidR="00CF2BE7" w:rsidRDefault="000D6E1C" w:rsidP="003F1D3E">
            <w:pPr>
              <w:rPr>
                <w:color w:val="auto"/>
                <w:szCs w:val="20"/>
              </w:rPr>
            </w:pPr>
            <w:r w:rsidRPr="000D6E1C">
              <w:rPr>
                <w:color w:val="auto"/>
                <w:szCs w:val="20"/>
              </w:rPr>
              <w:t>As a Supervisor for S</w:t>
            </w:r>
            <w:r>
              <w:rPr>
                <w:color w:val="auto"/>
                <w:szCs w:val="20"/>
              </w:rPr>
              <w:t>TATS</w:t>
            </w:r>
            <w:r w:rsidRPr="000D6E1C">
              <w:rPr>
                <w:color w:val="auto"/>
                <w:szCs w:val="20"/>
              </w:rPr>
              <w:t xml:space="preserve">SA, I played a crucial role in overseeing field workers during the national census. My responsibilities included ensuring accurate data collection, </w:t>
            </w:r>
            <w:r w:rsidR="00FE4C94">
              <w:rPr>
                <w:color w:val="auto"/>
                <w:szCs w:val="20"/>
              </w:rPr>
              <w:t>assisting</w:t>
            </w:r>
            <w:r>
              <w:rPr>
                <w:color w:val="auto"/>
                <w:szCs w:val="20"/>
              </w:rPr>
              <w:t xml:space="preserve"> with technical difficulties on Tablets, </w:t>
            </w:r>
            <w:r w:rsidRPr="000D6E1C">
              <w:rPr>
                <w:color w:val="auto"/>
                <w:szCs w:val="20"/>
              </w:rPr>
              <w:t xml:space="preserve">managing team logistics, and guiding staff to enhance their effectiveness. By fostering open communication and addressing challenges in the data-gathering process, I </w:t>
            </w:r>
            <w:r w:rsidR="00FE4C94">
              <w:rPr>
                <w:color w:val="auto"/>
                <w:szCs w:val="20"/>
              </w:rPr>
              <w:t>proved</w:t>
            </w:r>
            <w:r w:rsidRPr="000D6E1C">
              <w:rPr>
                <w:color w:val="auto"/>
                <w:szCs w:val="20"/>
              </w:rPr>
              <w:t xml:space="preserve"> my leadership skills </w:t>
            </w:r>
          </w:p>
          <w:p w14:paraId="29A2EA06" w14:textId="77777777" w:rsidR="00946384" w:rsidRDefault="00946384" w:rsidP="003F1D3E">
            <w:pPr>
              <w:rPr>
                <w:color w:val="auto"/>
                <w:szCs w:val="20"/>
              </w:rPr>
            </w:pPr>
          </w:p>
          <w:p w14:paraId="06777428" w14:textId="490593EA" w:rsidR="00946384" w:rsidRDefault="00946384" w:rsidP="003F1D3E">
            <w:pPr>
              <w:rPr>
                <w:rFonts w:asciiTheme="majorHAnsi" w:hAnsiTheme="majorHAnsi"/>
                <w:b/>
                <w:bCs/>
                <w:color w:val="auto"/>
                <w:szCs w:val="20"/>
              </w:rPr>
            </w:pPr>
            <w:r w:rsidRPr="00946384">
              <w:rPr>
                <w:rFonts w:asciiTheme="majorHAnsi" w:hAnsiTheme="majorHAnsi"/>
                <w:b/>
                <w:bCs/>
                <w:color w:val="auto"/>
                <w:szCs w:val="20"/>
              </w:rPr>
              <w:t>Vermeulens Salesperson</w:t>
            </w:r>
          </w:p>
          <w:p w14:paraId="726978CB" w14:textId="7B607FBA" w:rsidR="00946384" w:rsidRPr="00946384" w:rsidRDefault="00946384" w:rsidP="003F1D3E">
            <w:pPr>
              <w:rPr>
                <w:rFonts w:asciiTheme="majorHAnsi" w:hAnsiTheme="majorHAnsi"/>
                <w:color w:val="auto"/>
                <w:szCs w:val="20"/>
              </w:rPr>
            </w:pPr>
            <w:r w:rsidRPr="00946384">
              <w:rPr>
                <w:rFonts w:asciiTheme="majorHAnsi" w:hAnsiTheme="majorHAnsi"/>
                <w:color w:val="auto"/>
                <w:szCs w:val="20"/>
              </w:rPr>
              <w:t>September 2024-April 2025</w:t>
            </w:r>
          </w:p>
          <w:p w14:paraId="3C7DAF9B" w14:textId="77777777" w:rsidR="00946384" w:rsidRDefault="00946384" w:rsidP="003F1D3E">
            <w:pPr>
              <w:rPr>
                <w:color w:val="auto"/>
                <w:szCs w:val="20"/>
              </w:rPr>
            </w:pPr>
          </w:p>
          <w:p w14:paraId="4D5DF9E1" w14:textId="72FFDAA3" w:rsidR="00946384" w:rsidRPr="00CF2BE7" w:rsidRDefault="00946384" w:rsidP="003F1D3E">
            <w:pPr>
              <w:rPr>
                <w:color w:val="auto"/>
                <w:szCs w:val="20"/>
              </w:rPr>
            </w:pPr>
            <w:r w:rsidRPr="00946384">
              <w:rPr>
                <w:color w:val="auto"/>
                <w:szCs w:val="20"/>
              </w:rPr>
              <w:t>Provided advanced client solutions using digital measurement software. Delivered accurate construction quotes and achieved a notable R1M+ sale milestone. Developed strong communication and client-facing sales skills.</w:t>
            </w:r>
          </w:p>
        </w:tc>
      </w:tr>
      <w:tr w:rsidR="00CF2BE7" w:rsidRPr="00020BEB" w14:paraId="22677BBB" w14:textId="77777777" w:rsidTr="00946384">
        <w:trPr>
          <w:trHeight w:val="80"/>
        </w:trPr>
        <w:tc>
          <w:tcPr>
            <w:tcW w:w="3692" w:type="dxa"/>
            <w:vMerge/>
          </w:tcPr>
          <w:p w14:paraId="4C6D5F36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1AEA7B0D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307F72CC" w14:textId="77777777" w:rsidR="00CF2BE7" w:rsidRDefault="00CF2BE7" w:rsidP="00CF2BE7">
            <w:pPr>
              <w:pStyle w:val="Heading1"/>
            </w:pPr>
          </w:p>
        </w:tc>
        <w:tc>
          <w:tcPr>
            <w:tcW w:w="3690" w:type="dxa"/>
          </w:tcPr>
          <w:p w14:paraId="2463C41E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2E0506FB" w14:textId="77777777" w:rsidTr="003F1D3E">
        <w:trPr>
          <w:trHeight w:val="512"/>
        </w:trPr>
        <w:tc>
          <w:tcPr>
            <w:tcW w:w="3692" w:type="dxa"/>
            <w:vMerge/>
          </w:tcPr>
          <w:p w14:paraId="77027DB0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359CB117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5742856A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4282D8CF" w14:textId="77777777" w:rsidTr="003F1D3E">
        <w:trPr>
          <w:trHeight w:val="2187"/>
        </w:trPr>
        <w:tc>
          <w:tcPr>
            <w:tcW w:w="3692" w:type="dxa"/>
            <w:vMerge/>
          </w:tcPr>
          <w:p w14:paraId="11E98C00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47AC940C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42B8651A" w14:textId="22247287" w:rsidR="003F1D3E" w:rsidRPr="00020BEB" w:rsidRDefault="00FE4C94" w:rsidP="003F1D3E">
            <w:pPr>
              <w:pStyle w:val="Heading2"/>
            </w:pPr>
            <w:r>
              <w:t>Resturant Bar Manager- new rush</w:t>
            </w:r>
          </w:p>
          <w:p w14:paraId="370B80FF" w14:textId="43D6EC69" w:rsidR="003F1D3E" w:rsidRPr="00020BEB" w:rsidRDefault="00FE4C94" w:rsidP="003F1D3E">
            <w:pPr>
              <w:pStyle w:val="Heading3"/>
              <w:rPr>
                <w:i/>
              </w:rPr>
            </w:pPr>
            <w:r>
              <w:t>January 2019-March 2020</w:t>
            </w:r>
          </w:p>
          <w:p w14:paraId="4F60755A" w14:textId="5264188A" w:rsidR="00CF2BE7" w:rsidRPr="00CF2BE7" w:rsidRDefault="00FE4C94" w:rsidP="00CF2BE7">
            <w:pPr>
              <w:rPr>
                <w:color w:val="auto"/>
                <w:szCs w:val="20"/>
              </w:rPr>
            </w:pPr>
            <w:r w:rsidRPr="00FE4C94">
              <w:rPr>
                <w:color w:val="auto"/>
                <w:szCs w:val="20"/>
              </w:rPr>
              <w:t>In my role as a Restaurant Bar Manager, I oversaw daily operations with a focus on data capturing and technology integration. I managed the point-of-sale system to ensure accurate transactions and inventory tracking, analyzing sales data to identify trends and optimize stock levels. By implementing data-driven solutions, I improved operational efficiency and profitability, while training staff on technology for enhanced order management and customer engagement.</w:t>
            </w:r>
          </w:p>
        </w:tc>
      </w:tr>
      <w:tr w:rsidR="003F1D3E" w:rsidRPr="00020BEB" w14:paraId="1DB16C1F" w14:textId="77777777" w:rsidTr="003F1D3E">
        <w:trPr>
          <w:trHeight w:val="153"/>
        </w:trPr>
        <w:tc>
          <w:tcPr>
            <w:tcW w:w="3692" w:type="dxa"/>
            <w:vMerge/>
          </w:tcPr>
          <w:p w14:paraId="30C4523E" w14:textId="77777777" w:rsidR="003F1D3E" w:rsidRPr="00CA07A7" w:rsidRDefault="003F1D3E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7693F494" w14:textId="77777777" w:rsidR="003F1D3E" w:rsidRPr="00020BEB" w:rsidRDefault="003F1D3E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251ACCBA" w14:textId="77777777" w:rsidR="003F1D3E" w:rsidRDefault="003F1D3E" w:rsidP="00CF2BE7">
            <w:pPr>
              <w:pStyle w:val="Heading1"/>
            </w:pPr>
          </w:p>
        </w:tc>
        <w:tc>
          <w:tcPr>
            <w:tcW w:w="3690" w:type="dxa"/>
          </w:tcPr>
          <w:p w14:paraId="102CB1E6" w14:textId="77777777" w:rsidR="003F1D3E" w:rsidRDefault="003F1D3E" w:rsidP="00CF2BE7">
            <w:pPr>
              <w:pStyle w:val="Heading1"/>
            </w:pPr>
          </w:p>
        </w:tc>
      </w:tr>
      <w:tr w:rsidR="00CF2BE7" w:rsidRPr="00020BEB" w14:paraId="6C9CC18E" w14:textId="77777777" w:rsidTr="003F1D3E">
        <w:trPr>
          <w:trHeight w:val="215"/>
        </w:trPr>
        <w:tc>
          <w:tcPr>
            <w:tcW w:w="3692" w:type="dxa"/>
            <w:vMerge/>
          </w:tcPr>
          <w:p w14:paraId="3A8D9124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6405EE8A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529D0384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29D9AD83" w14:textId="77777777" w:rsidTr="00CF2BE7">
        <w:trPr>
          <w:trHeight w:val="80"/>
        </w:trPr>
        <w:tc>
          <w:tcPr>
            <w:tcW w:w="3692" w:type="dxa"/>
            <w:vMerge/>
          </w:tcPr>
          <w:p w14:paraId="54BA6649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0DF2E88C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3ACFF729" w14:textId="1A98A04C" w:rsidR="00343C48" w:rsidRPr="00020BEB" w:rsidRDefault="00FE4C94" w:rsidP="00343C48">
            <w:pPr>
              <w:pStyle w:val="Heading2"/>
            </w:pPr>
            <w:r>
              <w:t xml:space="preserve">IEC </w:t>
            </w:r>
            <w:r w:rsidR="00946384" w:rsidRPr="00E80D10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3366" behindDoc="1" locked="1" layoutInCell="1" allowOverlap="1" wp14:anchorId="6C4A38BB" wp14:editId="60CCD808">
                      <wp:simplePos x="0" y="0"/>
                      <wp:positionH relativeFrom="page">
                        <wp:posOffset>-3288665</wp:posOffset>
                      </wp:positionH>
                      <wp:positionV relativeFrom="paragraph">
                        <wp:posOffset>-633730</wp:posOffset>
                      </wp:positionV>
                      <wp:extent cx="2903855" cy="11959590"/>
                      <wp:effectExtent l="0" t="0" r="0" b="3810"/>
                      <wp:wrapNone/>
                      <wp:docPr id="2026137754" name="Rectangle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03855" cy="11959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9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D4B4CB" id="Rectangle 1" o:spid="_x0000_s1026" alt="&quot;&quot;" style="position:absolute;margin-left:-258.95pt;margin-top:-49.9pt;width:228.65pt;height:941.7pt;z-index:-25165311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" fillcolor="#e8a9e6 [2889]" stroked="f">
                      <w10:wrap anchorx="page"/>
                      <w10:anchorlock/>
                    </v:rect>
                  </w:pict>
                </mc:Fallback>
              </mc:AlternateContent>
            </w:r>
            <w:r>
              <w:t>Role (</w:t>
            </w:r>
            <w:r w:rsidRPr="00FE4C94">
              <w:t>Independent Electoral Commission</w:t>
            </w:r>
            <w:r>
              <w:t>)</w:t>
            </w:r>
          </w:p>
          <w:p w14:paraId="5749B17E" w14:textId="4E502933" w:rsidR="00343C48" w:rsidRPr="00020BEB" w:rsidRDefault="00FE4C94" w:rsidP="00343C48">
            <w:pPr>
              <w:pStyle w:val="Heading3"/>
              <w:rPr>
                <w:i/>
              </w:rPr>
            </w:pPr>
            <w:r>
              <w:t>January 2024-June 2024</w:t>
            </w:r>
          </w:p>
          <w:p w14:paraId="3968FD77" w14:textId="77777777" w:rsidR="00CF2BE7" w:rsidRDefault="00FE4C94" w:rsidP="00343C48">
            <w:pPr>
              <w:rPr>
                <w:color w:val="auto"/>
                <w:szCs w:val="20"/>
              </w:rPr>
            </w:pPr>
            <w:r w:rsidRPr="00FE4C94">
              <w:rPr>
                <w:color w:val="auto"/>
                <w:szCs w:val="20"/>
              </w:rPr>
              <w:t>I focused on data capturing and management within the electoral process</w:t>
            </w:r>
            <w:r>
              <w:rPr>
                <w:color w:val="auto"/>
                <w:szCs w:val="20"/>
              </w:rPr>
              <w:t xml:space="preserve"> as well as </w:t>
            </w:r>
            <w:proofErr w:type="gramStart"/>
            <w:r w:rsidR="00181ED3">
              <w:rPr>
                <w:color w:val="auto"/>
                <w:szCs w:val="20"/>
              </w:rPr>
              <w:t>assisted</w:t>
            </w:r>
            <w:proofErr w:type="gramEnd"/>
            <w:r>
              <w:rPr>
                <w:color w:val="auto"/>
                <w:szCs w:val="20"/>
              </w:rPr>
              <w:t xml:space="preserve"> in staff training. </w:t>
            </w:r>
            <w:r w:rsidRPr="00FE4C94">
              <w:rPr>
                <w:color w:val="auto"/>
                <w:szCs w:val="20"/>
              </w:rPr>
              <w:t>I coordinated the collection and verification of voter registration data, ensuring accuracy and compliance with regulations.</w:t>
            </w:r>
          </w:p>
          <w:p w14:paraId="592DC154" w14:textId="77777777" w:rsidR="00181ED3" w:rsidRDefault="00181ED3" w:rsidP="00343C48">
            <w:pPr>
              <w:rPr>
                <w:color w:val="auto"/>
                <w:szCs w:val="20"/>
              </w:rPr>
            </w:pPr>
          </w:p>
          <w:p w14:paraId="756A37D2" w14:textId="7C400D16" w:rsidR="00181ED3" w:rsidRPr="00181ED3" w:rsidRDefault="00181ED3" w:rsidP="00343C48">
            <w:pPr>
              <w:rPr>
                <w:b/>
                <w:bCs/>
                <w:color w:val="auto"/>
                <w:szCs w:val="20"/>
              </w:rPr>
            </w:pPr>
            <w:r w:rsidRPr="00181ED3">
              <w:rPr>
                <w:b/>
                <w:bCs/>
                <w:color w:val="auto"/>
                <w:szCs w:val="20"/>
              </w:rPr>
              <w:t>Full Stack Developer</w:t>
            </w:r>
          </w:p>
          <w:p w14:paraId="412B0132" w14:textId="40BCF385" w:rsidR="00181ED3" w:rsidRPr="00343C48" w:rsidRDefault="00181ED3" w:rsidP="00343C48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2025</w:t>
            </w:r>
          </w:p>
        </w:tc>
      </w:tr>
    </w:tbl>
    <w:p w14:paraId="58383BE3" w14:textId="07B05CB2" w:rsidR="00181ED3" w:rsidRPr="00020BEB" w:rsidRDefault="00181ED3" w:rsidP="00181ED3">
      <w:pPr>
        <w:rPr>
          <w:color w:val="auto"/>
        </w:rPr>
      </w:pPr>
      <w:r>
        <w:rPr>
          <w:color w:val="auto"/>
        </w:rPr>
        <w:tab/>
        <w:t xml:space="preserve"> </w:t>
      </w:r>
    </w:p>
    <w:sectPr w:rsidR="00181ED3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B068C" w14:textId="77777777" w:rsidR="008F400B" w:rsidRDefault="008F400B" w:rsidP="00AA35A8">
      <w:pPr>
        <w:spacing w:line="240" w:lineRule="auto"/>
      </w:pPr>
      <w:r>
        <w:separator/>
      </w:r>
    </w:p>
  </w:endnote>
  <w:endnote w:type="continuationSeparator" w:id="0">
    <w:p w14:paraId="5D6B64F6" w14:textId="77777777" w:rsidR="008F400B" w:rsidRDefault="008F400B" w:rsidP="00AA35A8">
      <w:pPr>
        <w:spacing w:line="240" w:lineRule="auto"/>
      </w:pPr>
      <w:r>
        <w:continuationSeparator/>
      </w:r>
    </w:p>
  </w:endnote>
  <w:endnote w:type="continuationNotice" w:id="1">
    <w:p w14:paraId="1EFA5952" w14:textId="77777777" w:rsidR="008F400B" w:rsidRDefault="008F400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0AE6D" w14:textId="77777777" w:rsidR="008F400B" w:rsidRDefault="008F400B" w:rsidP="00AA35A8">
      <w:pPr>
        <w:spacing w:line="240" w:lineRule="auto"/>
      </w:pPr>
      <w:r>
        <w:separator/>
      </w:r>
    </w:p>
  </w:footnote>
  <w:footnote w:type="continuationSeparator" w:id="0">
    <w:p w14:paraId="1D6D1A9F" w14:textId="77777777" w:rsidR="008F400B" w:rsidRDefault="008F400B" w:rsidP="00AA35A8">
      <w:pPr>
        <w:spacing w:line="240" w:lineRule="auto"/>
      </w:pPr>
      <w:r>
        <w:continuationSeparator/>
      </w:r>
    </w:p>
  </w:footnote>
  <w:footnote w:type="continuationNotice" w:id="1">
    <w:p w14:paraId="7411BEDC" w14:textId="77777777" w:rsidR="008F400B" w:rsidRDefault="008F400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45" type="#_x0000_t75" style="width:13.5pt;height:13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34B50"/>
    <w:multiLevelType w:val="hybridMultilevel"/>
    <w:tmpl w:val="DC30B5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D107F8"/>
    <w:multiLevelType w:val="hybridMultilevel"/>
    <w:tmpl w:val="CFD80D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1146ED"/>
    <w:multiLevelType w:val="hybridMultilevel"/>
    <w:tmpl w:val="901AA82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10"/>
  </w:num>
  <w:num w:numId="3" w16cid:durableId="1774394388">
    <w:abstractNumId w:val="4"/>
  </w:num>
  <w:num w:numId="4" w16cid:durableId="2058429382">
    <w:abstractNumId w:val="5"/>
  </w:num>
  <w:num w:numId="5" w16cid:durableId="537013467">
    <w:abstractNumId w:val="3"/>
  </w:num>
  <w:num w:numId="6" w16cid:durableId="1832286735">
    <w:abstractNumId w:val="6"/>
  </w:num>
  <w:num w:numId="7" w16cid:durableId="909921174">
    <w:abstractNumId w:val="0"/>
  </w:num>
  <w:num w:numId="8" w16cid:durableId="1533300515">
    <w:abstractNumId w:val="9"/>
  </w:num>
  <w:num w:numId="9" w16cid:durableId="425812101">
    <w:abstractNumId w:val="2"/>
  </w:num>
  <w:num w:numId="10" w16cid:durableId="259220315">
    <w:abstractNumId w:val="7"/>
  </w:num>
  <w:num w:numId="11" w16cid:durableId="1327912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2EE"/>
    <w:rsid w:val="0000752A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0D6E1C"/>
    <w:rsid w:val="0010041D"/>
    <w:rsid w:val="001052AA"/>
    <w:rsid w:val="00121919"/>
    <w:rsid w:val="00124ED6"/>
    <w:rsid w:val="00157511"/>
    <w:rsid w:val="00167789"/>
    <w:rsid w:val="00181ED3"/>
    <w:rsid w:val="00194704"/>
    <w:rsid w:val="001B160B"/>
    <w:rsid w:val="00203213"/>
    <w:rsid w:val="00215DDE"/>
    <w:rsid w:val="002236D5"/>
    <w:rsid w:val="0023757B"/>
    <w:rsid w:val="00243756"/>
    <w:rsid w:val="00253CBD"/>
    <w:rsid w:val="0027193E"/>
    <w:rsid w:val="002A46B7"/>
    <w:rsid w:val="002A7891"/>
    <w:rsid w:val="002C4E0C"/>
    <w:rsid w:val="002D178C"/>
    <w:rsid w:val="002E7306"/>
    <w:rsid w:val="00331DCE"/>
    <w:rsid w:val="00334FEA"/>
    <w:rsid w:val="00343C48"/>
    <w:rsid w:val="003514CA"/>
    <w:rsid w:val="00352A17"/>
    <w:rsid w:val="003877F8"/>
    <w:rsid w:val="003904BF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0A7F"/>
    <w:rsid w:val="00427300"/>
    <w:rsid w:val="00453A7B"/>
    <w:rsid w:val="00457ADE"/>
    <w:rsid w:val="00462350"/>
    <w:rsid w:val="00463060"/>
    <w:rsid w:val="00464B92"/>
    <w:rsid w:val="00470744"/>
    <w:rsid w:val="004936B2"/>
    <w:rsid w:val="004A28EA"/>
    <w:rsid w:val="004D5532"/>
    <w:rsid w:val="00524297"/>
    <w:rsid w:val="005273AD"/>
    <w:rsid w:val="00530BF7"/>
    <w:rsid w:val="00537559"/>
    <w:rsid w:val="00552CAA"/>
    <w:rsid w:val="00583F2A"/>
    <w:rsid w:val="005E11A5"/>
    <w:rsid w:val="00607A35"/>
    <w:rsid w:val="00626B3C"/>
    <w:rsid w:val="00660FBB"/>
    <w:rsid w:val="0069541B"/>
    <w:rsid w:val="006A1E18"/>
    <w:rsid w:val="006A37C0"/>
    <w:rsid w:val="006C7C99"/>
    <w:rsid w:val="006C7F5A"/>
    <w:rsid w:val="006D4544"/>
    <w:rsid w:val="00745AA9"/>
    <w:rsid w:val="00746B0A"/>
    <w:rsid w:val="007612EE"/>
    <w:rsid w:val="007704E6"/>
    <w:rsid w:val="00771A46"/>
    <w:rsid w:val="00772D95"/>
    <w:rsid w:val="00781304"/>
    <w:rsid w:val="0079068A"/>
    <w:rsid w:val="00791376"/>
    <w:rsid w:val="00791C5D"/>
    <w:rsid w:val="007B4FF4"/>
    <w:rsid w:val="007D7F15"/>
    <w:rsid w:val="00831977"/>
    <w:rsid w:val="00836AA3"/>
    <w:rsid w:val="008377D9"/>
    <w:rsid w:val="00850571"/>
    <w:rsid w:val="008506D1"/>
    <w:rsid w:val="00857BE2"/>
    <w:rsid w:val="00871DB8"/>
    <w:rsid w:val="008770FA"/>
    <w:rsid w:val="00887538"/>
    <w:rsid w:val="00887E05"/>
    <w:rsid w:val="008A171A"/>
    <w:rsid w:val="008C6FDE"/>
    <w:rsid w:val="008D004E"/>
    <w:rsid w:val="008D5253"/>
    <w:rsid w:val="008F180B"/>
    <w:rsid w:val="008F400B"/>
    <w:rsid w:val="008F48B9"/>
    <w:rsid w:val="00900281"/>
    <w:rsid w:val="009049BC"/>
    <w:rsid w:val="00904CD4"/>
    <w:rsid w:val="00910B68"/>
    <w:rsid w:val="00913025"/>
    <w:rsid w:val="009230A7"/>
    <w:rsid w:val="00933EF6"/>
    <w:rsid w:val="00946384"/>
    <w:rsid w:val="009529EB"/>
    <w:rsid w:val="009805B1"/>
    <w:rsid w:val="009B4B3C"/>
    <w:rsid w:val="009B55A3"/>
    <w:rsid w:val="009D646A"/>
    <w:rsid w:val="00A3646C"/>
    <w:rsid w:val="00A365DA"/>
    <w:rsid w:val="00A633B0"/>
    <w:rsid w:val="00A82BE7"/>
    <w:rsid w:val="00A90A97"/>
    <w:rsid w:val="00AA1166"/>
    <w:rsid w:val="00AA35A8"/>
    <w:rsid w:val="00AB0853"/>
    <w:rsid w:val="00AD590F"/>
    <w:rsid w:val="00AE562D"/>
    <w:rsid w:val="00AF4D48"/>
    <w:rsid w:val="00B017E5"/>
    <w:rsid w:val="00B04123"/>
    <w:rsid w:val="00B06922"/>
    <w:rsid w:val="00B20F64"/>
    <w:rsid w:val="00B42685"/>
    <w:rsid w:val="00B51639"/>
    <w:rsid w:val="00B65B45"/>
    <w:rsid w:val="00B75292"/>
    <w:rsid w:val="00B8453F"/>
    <w:rsid w:val="00B85473"/>
    <w:rsid w:val="00B86C53"/>
    <w:rsid w:val="00BD2BE1"/>
    <w:rsid w:val="00BE3FED"/>
    <w:rsid w:val="00BE5968"/>
    <w:rsid w:val="00BF3DBB"/>
    <w:rsid w:val="00C0457F"/>
    <w:rsid w:val="00C0565B"/>
    <w:rsid w:val="00C163A1"/>
    <w:rsid w:val="00C33D8C"/>
    <w:rsid w:val="00C62E97"/>
    <w:rsid w:val="00C822BF"/>
    <w:rsid w:val="00C90004"/>
    <w:rsid w:val="00CA07A7"/>
    <w:rsid w:val="00CA61BE"/>
    <w:rsid w:val="00CB3E40"/>
    <w:rsid w:val="00CF22B3"/>
    <w:rsid w:val="00CF2BE7"/>
    <w:rsid w:val="00D00CD9"/>
    <w:rsid w:val="00D0416C"/>
    <w:rsid w:val="00D15AAE"/>
    <w:rsid w:val="00D22971"/>
    <w:rsid w:val="00D3419C"/>
    <w:rsid w:val="00D44615"/>
    <w:rsid w:val="00D60B19"/>
    <w:rsid w:val="00D86385"/>
    <w:rsid w:val="00D95726"/>
    <w:rsid w:val="00DA4B7F"/>
    <w:rsid w:val="00DB472D"/>
    <w:rsid w:val="00DC4FED"/>
    <w:rsid w:val="00DE5F88"/>
    <w:rsid w:val="00DF2298"/>
    <w:rsid w:val="00DF56E6"/>
    <w:rsid w:val="00E067BA"/>
    <w:rsid w:val="00E147DE"/>
    <w:rsid w:val="00E360EA"/>
    <w:rsid w:val="00E77096"/>
    <w:rsid w:val="00E80D10"/>
    <w:rsid w:val="00EB74E8"/>
    <w:rsid w:val="00EC0F79"/>
    <w:rsid w:val="00EF0E02"/>
    <w:rsid w:val="00EF22EF"/>
    <w:rsid w:val="00F02E99"/>
    <w:rsid w:val="00F30552"/>
    <w:rsid w:val="00F419C0"/>
    <w:rsid w:val="00F46BDB"/>
    <w:rsid w:val="00F46F61"/>
    <w:rsid w:val="00F553F0"/>
    <w:rsid w:val="00F62FF0"/>
    <w:rsid w:val="00F70A57"/>
    <w:rsid w:val="00FA1C9A"/>
    <w:rsid w:val="00FD56F7"/>
    <w:rsid w:val="00FD73C5"/>
    <w:rsid w:val="00FE4C94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5B2D12"/>
  <w15:chartTrackingRefBased/>
  <w15:docId w15:val="{A941140B-026B-4ADD-8429-3A84D1F11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53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6C53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781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ashleyvanrooyen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Modern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B3B24B902C4A09A944716A5CDD1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46B80-9D23-4AE4-A808-97DFDBBE0D01}"/>
      </w:docPartPr>
      <w:docPartBody>
        <w:p w:rsidR="008F78EB" w:rsidRDefault="00913F14">
          <w:pPr>
            <w:pStyle w:val="3CB3B24B902C4A09A944716A5CDD159F"/>
          </w:pPr>
          <w:r w:rsidRPr="005B0AD4">
            <w:t>Objective</w:t>
          </w:r>
        </w:p>
      </w:docPartBody>
    </w:docPart>
    <w:docPart>
      <w:docPartPr>
        <w:name w:val="FECF2221387044AA99EF4570CFB63B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650BF-1F83-4EB7-849C-BA1457076195}"/>
      </w:docPartPr>
      <w:docPartBody>
        <w:p w:rsidR="008F78EB" w:rsidRDefault="00913F14">
          <w:pPr>
            <w:pStyle w:val="FECF2221387044AA99EF4570CFB63B8D"/>
          </w:pPr>
          <w:r w:rsidRPr="00771A46">
            <w:t>CONTACT</w:t>
          </w:r>
        </w:p>
      </w:docPartBody>
    </w:docPart>
    <w:docPart>
      <w:docPartPr>
        <w:name w:val="AB1EC3166927442FA79BF6C0ECF222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73755E-FA4B-4DB7-B736-1B8574F62EC5}"/>
      </w:docPartPr>
      <w:docPartBody>
        <w:p w:rsidR="008F78EB" w:rsidRDefault="00913F14">
          <w:pPr>
            <w:pStyle w:val="AB1EC3166927442FA79BF6C0ECF22270"/>
          </w:pPr>
          <w:r w:rsidRPr="00C822BF">
            <w:t>EDUCATION</w:t>
          </w:r>
        </w:p>
      </w:docPartBody>
    </w:docPart>
    <w:docPart>
      <w:docPartPr>
        <w:name w:val="058877AA99C54C90A8E25F4BD2735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1D6D5-B4EF-4080-AB41-EACA7D163253}"/>
      </w:docPartPr>
      <w:docPartBody>
        <w:p w:rsidR="008F78EB" w:rsidRDefault="00913F14">
          <w:pPr>
            <w:pStyle w:val="058877AA99C54C90A8E25F4BD2735584"/>
          </w:pPr>
          <w:r w:rsidRPr="00C822BF">
            <w:t>SKILLS</w:t>
          </w:r>
        </w:p>
      </w:docPartBody>
    </w:docPart>
    <w:docPart>
      <w:docPartPr>
        <w:name w:val="C9C9CC9D2C984E3384099D864796F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45341-19FC-4C98-9E99-625DB5070B73}"/>
      </w:docPartPr>
      <w:docPartBody>
        <w:p w:rsidR="008F78EB" w:rsidRDefault="00913F14">
          <w:pPr>
            <w:pStyle w:val="C9C9CC9D2C984E3384099D864796F3FB"/>
          </w:pPr>
          <w:r w:rsidRPr="00CF2BE7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DA0"/>
    <w:rsid w:val="000C06BC"/>
    <w:rsid w:val="001D6830"/>
    <w:rsid w:val="00373313"/>
    <w:rsid w:val="00530BF7"/>
    <w:rsid w:val="0079068A"/>
    <w:rsid w:val="00857BE2"/>
    <w:rsid w:val="008F78EB"/>
    <w:rsid w:val="00904CD4"/>
    <w:rsid w:val="00913F14"/>
    <w:rsid w:val="00A3646C"/>
    <w:rsid w:val="00A94DA0"/>
    <w:rsid w:val="00CC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CB3B24B902C4A09A944716A5CDD159F">
    <w:name w:val="3CB3B24B902C4A09A944716A5CDD159F"/>
  </w:style>
  <w:style w:type="paragraph" w:customStyle="1" w:styleId="FECF2221387044AA99EF4570CFB63B8D">
    <w:name w:val="FECF2221387044AA99EF4570CFB63B8D"/>
  </w:style>
  <w:style w:type="paragraph" w:customStyle="1" w:styleId="AB1EC3166927442FA79BF6C0ECF22270">
    <w:name w:val="AB1EC3166927442FA79BF6C0ECF22270"/>
  </w:style>
  <w:style w:type="paragraph" w:customStyle="1" w:styleId="058877AA99C54C90A8E25F4BD2735584">
    <w:name w:val="058877AA99C54C90A8E25F4BD2735584"/>
  </w:style>
  <w:style w:type="paragraph" w:customStyle="1" w:styleId="C9C9CC9D2C984E3384099D864796F3FB">
    <w:name w:val="C9C9CC9D2C984E3384099D864796F3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C39D67059E5E4EB538D7BE8C79D13B" ma:contentTypeVersion="16" ma:contentTypeDescription="Create a new document." ma:contentTypeScope="" ma:versionID="e0f4c6f0cd2dca3ec9de0268d91e37c0">
  <xsd:schema xmlns:xsd="http://www.w3.org/2001/XMLSchema" xmlns:xs="http://www.w3.org/2001/XMLSchema" xmlns:p="http://schemas.microsoft.com/office/2006/metadata/properties" xmlns:ns3="11c0c8e0-0987-4ae7-9c12-37522d2dad4a" xmlns:ns4="9b58439f-7468-42ae-8bff-c54f9d3c56cb" targetNamespace="http://schemas.microsoft.com/office/2006/metadata/properties" ma:root="true" ma:fieldsID="f37c828dc699a4b0d105fcb8f9bc8f4b" ns3:_="" ns4:_="">
    <xsd:import namespace="11c0c8e0-0987-4ae7-9c12-37522d2dad4a"/>
    <xsd:import namespace="9b58439f-7468-42ae-8bff-c54f9d3c56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c0c8e0-0987-4ae7-9c12-37522d2dad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58439f-7468-42ae-8bff-c54f9d3c56c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c0c8e0-0987-4ae7-9c12-37522d2dad4a" xsi:nil="true"/>
  </documentManagement>
</p:properties>
</file>

<file path=customXml/itemProps1.xml><?xml version="1.0" encoding="utf-8"?>
<ds:datastoreItem xmlns:ds="http://schemas.openxmlformats.org/officeDocument/2006/customXml" ds:itemID="{7CF21F5B-FFC7-4F55-92BB-245A5FA319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6EE7F1-497A-4235-9062-31522B6FB9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c0c8e0-0987-4ae7-9c12-37522d2dad4a"/>
    <ds:schemaRef ds:uri="9b58439f-7468-42ae-8bff-c54f9d3c56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85AF1-B134-4AED-A276-ECA487A2FC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56BD16A-ADE5-420B-9C04-1AA3416C80C9}">
  <ds:schemaRefs>
    <ds:schemaRef ds:uri="http://schemas.microsoft.com/office/2006/metadata/properties"/>
    <ds:schemaRef ds:uri="http://schemas.microsoft.com/office/infopath/2007/PartnerControls"/>
    <ds:schemaRef ds:uri="11c0c8e0-0987-4ae7-9c12-37522d2dad4a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UIUX designer resume</Template>
  <TotalTime>882</TotalTime>
  <Pages>2</Pages>
  <Words>453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Rooyen, Ashley</dc:creator>
  <cp:keywords/>
  <dc:description/>
  <cp:lastModifiedBy>Van Rooyen, Ashley</cp:lastModifiedBy>
  <cp:revision>3</cp:revision>
  <dcterms:created xsi:type="dcterms:W3CDTF">2025-11-12T15:24:00Z</dcterms:created>
  <dcterms:modified xsi:type="dcterms:W3CDTF">2025-11-13T06:06:00Z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0x010100E7C39D67059E5E4EB538D7BE8C79D13B</vt:lpwstr>
  </property>
</Properties>
</file>